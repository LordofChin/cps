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5222E" w14:textId="4E60A06C" w:rsidR="008077DD" w:rsidRPr="00833863" w:rsidRDefault="00833863" w:rsidP="00833863">
      <w:pPr>
        <w:jc w:val="center"/>
        <w:rPr>
          <w:sz w:val="24"/>
        </w:rPr>
      </w:pPr>
      <w:r w:rsidRPr="00833863">
        <w:rPr>
          <w:b/>
          <w:bCs/>
          <w:sz w:val="28"/>
          <w:szCs w:val="28"/>
        </w:rPr>
        <w:t>Homework #</w:t>
      </w:r>
      <w:r w:rsidR="003D637D">
        <w:rPr>
          <w:b/>
          <w:bCs/>
          <w:sz w:val="28"/>
          <w:szCs w:val="28"/>
        </w:rPr>
        <w:t>2</w:t>
      </w:r>
      <w:r w:rsidRPr="00833863">
        <w:rPr>
          <w:bCs/>
          <w:sz w:val="28"/>
          <w:szCs w:val="28"/>
        </w:rPr>
        <w:t xml:space="preserve"> </w:t>
      </w:r>
      <w:r w:rsidR="003D637D">
        <w:rPr>
          <w:bCs/>
          <w:sz w:val="28"/>
          <w:szCs w:val="28"/>
        </w:rPr>
        <w:t>(2</w:t>
      </w:r>
      <w:r w:rsidRPr="00833863">
        <w:rPr>
          <w:bCs/>
          <w:sz w:val="28"/>
          <w:szCs w:val="28"/>
        </w:rPr>
        <w:t>0 points)</w:t>
      </w:r>
      <w:r>
        <w:tab/>
      </w:r>
      <w:r>
        <w:tab/>
      </w:r>
      <w:r w:rsidR="007948F4" w:rsidRPr="00833863">
        <w:rPr>
          <w:b/>
          <w:sz w:val="24"/>
          <w:szCs w:val="24"/>
        </w:rPr>
        <w:t>Due:</w:t>
      </w:r>
      <w:r w:rsidR="00BB12F9">
        <w:rPr>
          <w:sz w:val="24"/>
          <w:szCs w:val="24"/>
        </w:rPr>
        <w:tab/>
      </w:r>
      <w:r w:rsidR="005015C4">
        <w:rPr>
          <w:sz w:val="24"/>
          <w:szCs w:val="24"/>
        </w:rPr>
        <w:t>Feb</w:t>
      </w:r>
      <w:r w:rsidR="007A165E">
        <w:rPr>
          <w:sz w:val="24"/>
          <w:szCs w:val="24"/>
        </w:rPr>
        <w:t xml:space="preserve">. </w:t>
      </w:r>
      <w:r w:rsidR="005015C4">
        <w:rPr>
          <w:sz w:val="24"/>
          <w:szCs w:val="24"/>
        </w:rPr>
        <w:t>11</w:t>
      </w:r>
      <w:r w:rsidR="00F0584D" w:rsidRPr="00833863">
        <w:rPr>
          <w:sz w:val="24"/>
          <w:szCs w:val="24"/>
        </w:rPr>
        <w:t>, 20</w:t>
      </w:r>
      <w:r w:rsidR="00BB12F9">
        <w:rPr>
          <w:sz w:val="24"/>
          <w:szCs w:val="24"/>
        </w:rPr>
        <w:t>2</w:t>
      </w:r>
      <w:r w:rsidR="005015C4">
        <w:rPr>
          <w:sz w:val="24"/>
          <w:szCs w:val="24"/>
        </w:rPr>
        <w:t>6,</w:t>
      </w:r>
      <w:r w:rsidR="00F0584D" w:rsidRPr="00833863">
        <w:rPr>
          <w:sz w:val="24"/>
          <w:szCs w:val="24"/>
        </w:rPr>
        <w:t xml:space="preserve"> </w:t>
      </w:r>
      <w:r w:rsidR="0008331E">
        <w:rPr>
          <w:sz w:val="24"/>
          <w:szCs w:val="24"/>
        </w:rPr>
        <w:t>Wedne</w:t>
      </w:r>
      <w:r w:rsidR="001B0AB2">
        <w:rPr>
          <w:sz w:val="24"/>
          <w:szCs w:val="24"/>
        </w:rPr>
        <w:t>s</w:t>
      </w:r>
      <w:r w:rsidR="00667A9C">
        <w:rPr>
          <w:sz w:val="24"/>
          <w:szCs w:val="24"/>
        </w:rPr>
        <w:t>day</w:t>
      </w:r>
    </w:p>
    <w:p w14:paraId="749D2B34" w14:textId="77777777" w:rsidR="008077DD" w:rsidRPr="00AE34D8" w:rsidRDefault="009073E9">
      <w:pPr>
        <w:pStyle w:val="Header"/>
        <w:tabs>
          <w:tab w:val="clear" w:pos="4320"/>
          <w:tab w:val="clear" w:pos="8640"/>
        </w:tabs>
        <w:rPr>
          <w:noProof/>
          <w:sz w:val="28"/>
        </w:rPr>
      </w:pPr>
      <w:r>
        <w:rPr>
          <w:noProof/>
        </w:rPr>
        <mc:AlternateContent>
          <mc:Choice Requires="wps">
            <w:drawing>
              <wp:anchor distT="0" distB="0" distL="114300" distR="114300" simplePos="0" relativeHeight="251657728" behindDoc="0" locked="0" layoutInCell="0" allowOverlap="1" wp14:anchorId="48E2ED5B" wp14:editId="44B89380">
                <wp:simplePos x="0" y="0"/>
                <wp:positionH relativeFrom="column">
                  <wp:posOffset>-45720</wp:posOffset>
                </wp:positionH>
                <wp:positionV relativeFrom="paragraph">
                  <wp:posOffset>76835</wp:posOffset>
                </wp:positionV>
                <wp:extent cx="5487035" cy="635"/>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7035" cy="63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96FF98"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6.05pt" to="428.4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" o:allowincell="f">
                <v:stroke startarrowwidth="narrow" startarrowlength="short" endarrowwidth="narrow" endarrowlength="short"/>
              </v:line>
            </w:pict>
          </mc:Fallback>
        </mc:AlternateContent>
      </w:r>
      <w:r w:rsidR="00632B73">
        <w:rPr>
          <w:noProof/>
          <w:sz w:val="28"/>
        </w:rPr>
        <w:t xml:space="preserve"> </w:t>
      </w:r>
    </w:p>
    <w:p w14:paraId="4C8F6AB1" w14:textId="77777777" w:rsidR="00950D3D" w:rsidRDefault="00950D3D" w:rsidP="00CC11F7">
      <w:pPr>
        <w:autoSpaceDE w:val="0"/>
        <w:autoSpaceDN w:val="0"/>
        <w:adjustRightInd w:val="0"/>
        <w:rPr>
          <w:b/>
          <w:sz w:val="22"/>
          <w:szCs w:val="22"/>
        </w:rPr>
      </w:pPr>
    </w:p>
    <w:p w14:paraId="34FCEB6F" w14:textId="56E9FF8B" w:rsidR="00CC11F7" w:rsidRDefault="007948F4" w:rsidP="00CC11F7">
      <w:pPr>
        <w:autoSpaceDE w:val="0"/>
        <w:autoSpaceDN w:val="0"/>
        <w:adjustRightInd w:val="0"/>
        <w:rPr>
          <w:sz w:val="22"/>
          <w:szCs w:val="22"/>
        </w:rPr>
      </w:pPr>
      <w:r w:rsidRPr="0044597E">
        <w:rPr>
          <w:b/>
          <w:sz w:val="22"/>
          <w:szCs w:val="22"/>
        </w:rPr>
        <w:t>Purpose:</w:t>
      </w:r>
      <w:r w:rsidRPr="0044597E">
        <w:rPr>
          <w:sz w:val="22"/>
          <w:szCs w:val="22"/>
        </w:rPr>
        <w:t xml:space="preserve">  </w:t>
      </w:r>
      <w:r w:rsidR="005B4DA1" w:rsidRPr="0044597E">
        <w:rPr>
          <w:sz w:val="22"/>
          <w:szCs w:val="22"/>
        </w:rPr>
        <w:t xml:space="preserve"> </w:t>
      </w:r>
      <w:r w:rsidRPr="0044597E">
        <w:rPr>
          <w:sz w:val="22"/>
          <w:szCs w:val="22"/>
        </w:rPr>
        <w:t>This homework is to</w:t>
      </w:r>
      <w:r w:rsidR="00497DFB">
        <w:rPr>
          <w:sz w:val="22"/>
          <w:szCs w:val="22"/>
        </w:rPr>
        <w:t xml:space="preserve"> familiarize you with </w:t>
      </w:r>
      <w:r w:rsidRPr="0044597E">
        <w:rPr>
          <w:sz w:val="22"/>
          <w:szCs w:val="22"/>
        </w:rPr>
        <w:t>the</w:t>
      </w:r>
      <w:r w:rsidR="00045D5B">
        <w:rPr>
          <w:sz w:val="22"/>
          <w:szCs w:val="22"/>
        </w:rPr>
        <w:t xml:space="preserve"> </w:t>
      </w:r>
      <w:r w:rsidR="00A65BFD">
        <w:rPr>
          <w:sz w:val="22"/>
          <w:szCs w:val="22"/>
        </w:rPr>
        <w:t>Relational</w:t>
      </w:r>
      <w:r w:rsidR="00833863">
        <w:rPr>
          <w:sz w:val="22"/>
          <w:szCs w:val="22"/>
        </w:rPr>
        <w:t xml:space="preserve"> Model basics.</w:t>
      </w:r>
    </w:p>
    <w:p w14:paraId="08B6442B" w14:textId="77777777" w:rsidR="00CC582A" w:rsidRDefault="00CC582A" w:rsidP="00CC11F7">
      <w:pPr>
        <w:autoSpaceDE w:val="0"/>
        <w:autoSpaceDN w:val="0"/>
        <w:adjustRightInd w:val="0"/>
        <w:rPr>
          <w:sz w:val="22"/>
          <w:szCs w:val="22"/>
        </w:rPr>
      </w:pPr>
    </w:p>
    <w:p w14:paraId="65E0C0B6" w14:textId="12F70920" w:rsidR="007451AA" w:rsidRDefault="007451AA" w:rsidP="00CC11F7">
      <w:pPr>
        <w:autoSpaceDE w:val="0"/>
        <w:autoSpaceDN w:val="0"/>
        <w:adjustRightInd w:val="0"/>
        <w:rPr>
          <w:b/>
          <w:sz w:val="22"/>
          <w:szCs w:val="22"/>
        </w:rPr>
      </w:pPr>
      <w:r>
        <w:rPr>
          <w:b/>
          <w:sz w:val="22"/>
          <w:szCs w:val="22"/>
        </w:rPr>
        <w:t>Type</w:t>
      </w:r>
      <w:r w:rsidR="007B1340">
        <w:rPr>
          <w:b/>
          <w:sz w:val="22"/>
          <w:szCs w:val="22"/>
        </w:rPr>
        <w:t xml:space="preserve"> your answers in a </w:t>
      </w:r>
      <w:r w:rsidR="00CC582A">
        <w:rPr>
          <w:b/>
          <w:sz w:val="22"/>
          <w:szCs w:val="22"/>
        </w:rPr>
        <w:t xml:space="preserve">Word </w:t>
      </w:r>
      <w:r w:rsidR="00CC582A" w:rsidRPr="00A8629C">
        <w:rPr>
          <w:b/>
          <w:bCs/>
          <w:sz w:val="22"/>
          <w:szCs w:val="22"/>
        </w:rPr>
        <w:t xml:space="preserve">(or a text) </w:t>
      </w:r>
      <w:r w:rsidR="00CC582A">
        <w:rPr>
          <w:b/>
          <w:sz w:val="22"/>
          <w:szCs w:val="22"/>
        </w:rPr>
        <w:t xml:space="preserve">document called </w:t>
      </w:r>
      <w:r w:rsidR="00CC582A">
        <w:rPr>
          <w:b/>
          <w:i/>
          <w:sz w:val="22"/>
          <w:szCs w:val="22"/>
          <w:u w:val="single"/>
        </w:rPr>
        <w:t>hw-2.docx</w:t>
      </w:r>
      <w:r w:rsidR="00CC582A" w:rsidRPr="00A8629C">
        <w:rPr>
          <w:b/>
          <w:i/>
          <w:sz w:val="22"/>
          <w:szCs w:val="22"/>
        </w:rPr>
        <w:t xml:space="preserve"> (or</w:t>
      </w:r>
      <w:r w:rsidR="00CC582A">
        <w:rPr>
          <w:b/>
          <w:i/>
          <w:sz w:val="22"/>
          <w:szCs w:val="22"/>
          <w:u w:val="single"/>
        </w:rPr>
        <w:t xml:space="preserve"> hw-2.txt</w:t>
      </w:r>
      <w:r w:rsidR="00CC582A" w:rsidRPr="00A8629C">
        <w:rPr>
          <w:b/>
          <w:i/>
          <w:sz w:val="22"/>
          <w:szCs w:val="22"/>
        </w:rPr>
        <w:t>)</w:t>
      </w:r>
      <w:r>
        <w:rPr>
          <w:b/>
          <w:sz w:val="22"/>
          <w:szCs w:val="22"/>
        </w:rPr>
        <w:t xml:space="preserve">, put your full name </w:t>
      </w:r>
      <w:r w:rsidR="00CC582A">
        <w:rPr>
          <w:b/>
          <w:sz w:val="22"/>
          <w:szCs w:val="22"/>
        </w:rPr>
        <w:t>at</w:t>
      </w:r>
      <w:r>
        <w:rPr>
          <w:b/>
          <w:sz w:val="22"/>
          <w:szCs w:val="22"/>
        </w:rPr>
        <w:t xml:space="preserve"> the top, and submit the file on </w:t>
      </w:r>
      <w:r w:rsidR="00052264">
        <w:rPr>
          <w:b/>
          <w:sz w:val="22"/>
          <w:szCs w:val="22"/>
        </w:rPr>
        <w:t>Blackboard.</w:t>
      </w:r>
    </w:p>
    <w:p w14:paraId="327171F8" w14:textId="77777777" w:rsidR="009E230A" w:rsidRPr="009E230A" w:rsidRDefault="009E230A" w:rsidP="009E230A">
      <w:pPr>
        <w:rPr>
          <w:sz w:val="16"/>
          <w:szCs w:val="16"/>
        </w:rPr>
      </w:pPr>
    </w:p>
    <w:p w14:paraId="14833FD5" w14:textId="7B6024D1" w:rsidR="009E230A" w:rsidRDefault="009E230A" w:rsidP="009E230A">
      <w:pPr>
        <w:rPr>
          <w:sz w:val="21"/>
          <w:szCs w:val="21"/>
        </w:rPr>
      </w:pPr>
      <w:r>
        <w:rPr>
          <w:sz w:val="21"/>
          <w:szCs w:val="21"/>
        </w:rPr>
        <w:t>The document “</w:t>
      </w:r>
      <w:r w:rsidRPr="00C41769">
        <w:rPr>
          <w:rFonts w:ascii="Arial Nova" w:hAnsi="Arial Nova"/>
          <w:b/>
          <w:bCs/>
          <w:sz w:val="21"/>
          <w:szCs w:val="21"/>
        </w:rPr>
        <w:t>Company-DB-tables-info.pdf</w:t>
      </w:r>
      <w:r>
        <w:rPr>
          <w:sz w:val="21"/>
          <w:szCs w:val="21"/>
        </w:rPr>
        <w:t xml:space="preserve">” contains the schema and data for the </w:t>
      </w:r>
      <w:r w:rsidRPr="007C4972">
        <w:rPr>
          <w:sz w:val="21"/>
          <w:szCs w:val="21"/>
        </w:rPr>
        <w:t>COMPANY</w:t>
      </w:r>
      <w:r>
        <w:rPr>
          <w:sz w:val="21"/>
          <w:szCs w:val="21"/>
        </w:rPr>
        <w:t xml:space="preserve"> database.</w:t>
      </w:r>
    </w:p>
    <w:p w14:paraId="0D8A7A51" w14:textId="77777777" w:rsidR="009E230A" w:rsidRPr="009E230A" w:rsidRDefault="009E230A" w:rsidP="00CC11F7">
      <w:pPr>
        <w:autoSpaceDE w:val="0"/>
        <w:autoSpaceDN w:val="0"/>
        <w:adjustRightInd w:val="0"/>
        <w:rPr>
          <w:rFonts w:ascii="CMR10" w:hAnsi="CMR10" w:cs="CMR10"/>
          <w:sz w:val="16"/>
          <w:szCs w:val="16"/>
        </w:rPr>
      </w:pPr>
    </w:p>
    <w:p w14:paraId="7A4DF994" w14:textId="77777777" w:rsidR="00CC11F7" w:rsidRPr="00CD4669" w:rsidRDefault="00CC11F7" w:rsidP="007948F4">
      <w:pPr>
        <w:autoSpaceDE w:val="0"/>
        <w:autoSpaceDN w:val="0"/>
        <w:adjustRightInd w:val="0"/>
        <w:rPr>
          <w:sz w:val="10"/>
          <w:szCs w:val="10"/>
        </w:rPr>
      </w:pPr>
    </w:p>
    <w:p w14:paraId="1C6C9F73" w14:textId="3C5C0091" w:rsidR="00467024" w:rsidRPr="00813CA2" w:rsidRDefault="003D637D" w:rsidP="00467024">
      <w:pPr>
        <w:autoSpaceDE w:val="0"/>
        <w:autoSpaceDN w:val="0"/>
        <w:adjustRightInd w:val="0"/>
        <w:rPr>
          <w:sz w:val="21"/>
          <w:szCs w:val="21"/>
        </w:rPr>
      </w:pPr>
      <w:r>
        <w:rPr>
          <w:b/>
          <w:sz w:val="21"/>
          <w:szCs w:val="21"/>
        </w:rPr>
        <w:t>1. (3.11 Elmasri-6e</w:t>
      </w:r>
      <w:r w:rsidR="00467024" w:rsidRPr="00813CA2">
        <w:rPr>
          <w:b/>
          <w:sz w:val="21"/>
          <w:szCs w:val="21"/>
        </w:rPr>
        <w:t>)</w:t>
      </w:r>
      <w:r w:rsidR="00467024" w:rsidRPr="00813CA2">
        <w:rPr>
          <w:sz w:val="21"/>
          <w:szCs w:val="21"/>
        </w:rPr>
        <w:t xml:space="preserve"> - Suppose each of the following Update operations is applied direct</w:t>
      </w:r>
      <w:r w:rsidR="00667A9C">
        <w:rPr>
          <w:sz w:val="21"/>
          <w:szCs w:val="21"/>
        </w:rPr>
        <w:t>ly to the database of Figure 3.6-7</w:t>
      </w:r>
      <w:r w:rsidR="00467024" w:rsidRPr="00813CA2">
        <w:rPr>
          <w:sz w:val="21"/>
          <w:szCs w:val="21"/>
        </w:rPr>
        <w:t xml:space="preserve">.  Discuss </w:t>
      </w:r>
      <w:r w:rsidR="00467024" w:rsidRPr="00813CA2">
        <w:rPr>
          <w:i/>
          <w:sz w:val="21"/>
          <w:szCs w:val="21"/>
        </w:rPr>
        <w:t>all</w:t>
      </w:r>
      <w:r w:rsidR="00467024" w:rsidRPr="00813CA2">
        <w:rPr>
          <w:sz w:val="21"/>
          <w:szCs w:val="21"/>
        </w:rPr>
        <w:t xml:space="preserve"> integrity constraints violated by each operation, if any</w:t>
      </w:r>
      <w:r w:rsidR="005015C4">
        <w:rPr>
          <w:sz w:val="21"/>
          <w:szCs w:val="21"/>
        </w:rPr>
        <w:t xml:space="preserve"> </w:t>
      </w:r>
      <w:r w:rsidR="00823A60">
        <w:rPr>
          <w:sz w:val="21"/>
          <w:szCs w:val="21"/>
        </w:rPr>
        <w:t>(</w:t>
      </w:r>
      <w:r w:rsidR="00312997">
        <w:rPr>
          <w:sz w:val="21"/>
          <w:szCs w:val="21"/>
        </w:rPr>
        <w:t xml:space="preserve">Note: </w:t>
      </w:r>
      <w:r w:rsidR="00823A60">
        <w:rPr>
          <w:sz w:val="21"/>
          <w:szCs w:val="21"/>
        </w:rPr>
        <w:t xml:space="preserve">date values are all correct and in </w:t>
      </w:r>
      <w:r w:rsidR="00E91832">
        <w:rPr>
          <w:sz w:val="21"/>
          <w:szCs w:val="21"/>
        </w:rPr>
        <w:t xml:space="preserve">the </w:t>
      </w:r>
      <w:r w:rsidR="00823A60">
        <w:rPr>
          <w:sz w:val="21"/>
          <w:szCs w:val="21"/>
        </w:rPr>
        <w:t>appropriate format)</w:t>
      </w:r>
      <w:r w:rsidR="009E230A">
        <w:rPr>
          <w:sz w:val="21"/>
          <w:szCs w:val="21"/>
        </w:rPr>
        <w:t xml:space="preserve">. </w:t>
      </w:r>
    </w:p>
    <w:p w14:paraId="0E2DBBD9" w14:textId="77777777" w:rsidR="00467024" w:rsidRPr="00813CA2" w:rsidRDefault="00467024" w:rsidP="00467024">
      <w:pPr>
        <w:autoSpaceDE w:val="0"/>
        <w:autoSpaceDN w:val="0"/>
        <w:adjustRightInd w:val="0"/>
        <w:rPr>
          <w:sz w:val="21"/>
          <w:szCs w:val="21"/>
        </w:rPr>
      </w:pPr>
    </w:p>
    <w:p w14:paraId="0B8C28BC" w14:textId="77777777" w:rsidR="00467024" w:rsidRPr="00813CA2" w:rsidRDefault="00467024" w:rsidP="00467024">
      <w:pPr>
        <w:autoSpaceDE w:val="0"/>
        <w:autoSpaceDN w:val="0"/>
        <w:adjustRightInd w:val="0"/>
        <w:rPr>
          <w:sz w:val="21"/>
          <w:szCs w:val="21"/>
        </w:rPr>
      </w:pPr>
      <w:r w:rsidRPr="00813CA2">
        <w:rPr>
          <w:sz w:val="21"/>
          <w:szCs w:val="21"/>
        </w:rPr>
        <w:t>(a) Insert &lt; 'Robert', 'F', 'Scott', '943775543', '21-JUN-42', '2365 Newcastle Rd,</w:t>
      </w:r>
    </w:p>
    <w:p w14:paraId="1B0370EB" w14:textId="77777777" w:rsidR="00467024" w:rsidRPr="00813CA2" w:rsidRDefault="00467024" w:rsidP="00467024">
      <w:pPr>
        <w:autoSpaceDE w:val="0"/>
        <w:autoSpaceDN w:val="0"/>
        <w:adjustRightInd w:val="0"/>
        <w:rPr>
          <w:sz w:val="21"/>
          <w:szCs w:val="21"/>
        </w:rPr>
      </w:pPr>
      <w:r w:rsidRPr="00813CA2">
        <w:rPr>
          <w:sz w:val="21"/>
          <w:szCs w:val="21"/>
        </w:rPr>
        <w:t>Bellaire, TX', M, 58000, '888665555', 1 &gt; into EMPLOYEE.</w:t>
      </w:r>
    </w:p>
    <w:p w14:paraId="6766ABFE" w14:textId="1D449378" w:rsidR="00813CA2" w:rsidRPr="002448CF" w:rsidRDefault="002448CF" w:rsidP="00467024">
      <w:pPr>
        <w:autoSpaceDE w:val="0"/>
        <w:autoSpaceDN w:val="0"/>
        <w:adjustRightInd w:val="0"/>
        <w:rPr>
          <w:color w:val="FF0000"/>
          <w:sz w:val="21"/>
          <w:szCs w:val="21"/>
        </w:rPr>
      </w:pPr>
      <w:r w:rsidRPr="002448CF">
        <w:rPr>
          <w:color w:val="FF0000"/>
          <w:sz w:val="21"/>
          <w:szCs w:val="21"/>
        </w:rPr>
        <w:t>The key (SSN) 888665555 is not unique and is being used by employee James e Borg already. This insert wil</w:t>
      </w:r>
      <w:r>
        <w:rPr>
          <w:color w:val="FF0000"/>
          <w:sz w:val="21"/>
          <w:szCs w:val="21"/>
        </w:rPr>
        <w:t>l not</w:t>
      </w:r>
      <w:r w:rsidRPr="002448CF">
        <w:rPr>
          <w:color w:val="FF0000"/>
          <w:sz w:val="21"/>
          <w:szCs w:val="21"/>
        </w:rPr>
        <w:t xml:space="preserve"> be permitted as a unique key is required.</w:t>
      </w:r>
    </w:p>
    <w:p w14:paraId="68E12B47" w14:textId="77777777" w:rsidR="00813CA2" w:rsidRPr="00813CA2" w:rsidRDefault="00813CA2" w:rsidP="00467024">
      <w:pPr>
        <w:autoSpaceDE w:val="0"/>
        <w:autoSpaceDN w:val="0"/>
        <w:adjustRightInd w:val="0"/>
        <w:rPr>
          <w:sz w:val="21"/>
          <w:szCs w:val="21"/>
        </w:rPr>
      </w:pPr>
    </w:p>
    <w:p w14:paraId="2146343D" w14:textId="77777777" w:rsidR="00467024" w:rsidRPr="00813CA2" w:rsidRDefault="00467024" w:rsidP="00467024">
      <w:pPr>
        <w:autoSpaceDE w:val="0"/>
        <w:autoSpaceDN w:val="0"/>
        <w:adjustRightInd w:val="0"/>
        <w:rPr>
          <w:sz w:val="21"/>
          <w:szCs w:val="21"/>
        </w:rPr>
      </w:pPr>
      <w:r w:rsidRPr="00813CA2">
        <w:rPr>
          <w:sz w:val="21"/>
          <w:szCs w:val="21"/>
        </w:rPr>
        <w:t>(c) Insert &lt; 'Production', 4, '943775543', '01-OCT-88' &gt; into DEPARTMENT.</w:t>
      </w:r>
    </w:p>
    <w:p w14:paraId="7086EDA0" w14:textId="0698384F" w:rsidR="00813CA2" w:rsidRPr="002448CF" w:rsidRDefault="002448CF" w:rsidP="00467024">
      <w:pPr>
        <w:autoSpaceDE w:val="0"/>
        <w:autoSpaceDN w:val="0"/>
        <w:adjustRightInd w:val="0"/>
        <w:rPr>
          <w:color w:val="FF0000"/>
          <w:sz w:val="21"/>
          <w:szCs w:val="21"/>
        </w:rPr>
      </w:pPr>
      <w:r w:rsidRPr="002448CF">
        <w:rPr>
          <w:color w:val="FF0000"/>
          <w:sz w:val="21"/>
          <w:szCs w:val="21"/>
        </w:rPr>
        <w:t>The foreign key 943775543 does not exist as a valid SSN of an employee in the EMPLOYEE table so the insert</w:t>
      </w:r>
      <w:r>
        <w:rPr>
          <w:color w:val="FF0000"/>
          <w:sz w:val="21"/>
          <w:szCs w:val="21"/>
        </w:rPr>
        <w:t xml:space="preserve"> is</w:t>
      </w:r>
      <w:r w:rsidRPr="002448CF">
        <w:rPr>
          <w:color w:val="FF0000"/>
          <w:sz w:val="21"/>
          <w:szCs w:val="21"/>
        </w:rPr>
        <w:t xml:space="preserve"> not be permitted. </w:t>
      </w:r>
    </w:p>
    <w:p w14:paraId="03570AA4" w14:textId="77777777" w:rsidR="00467024" w:rsidRPr="00813CA2" w:rsidRDefault="00467024" w:rsidP="00467024">
      <w:pPr>
        <w:autoSpaceDE w:val="0"/>
        <w:autoSpaceDN w:val="0"/>
        <w:adjustRightInd w:val="0"/>
        <w:rPr>
          <w:sz w:val="21"/>
          <w:szCs w:val="21"/>
        </w:rPr>
      </w:pPr>
    </w:p>
    <w:p w14:paraId="3D3FDE44" w14:textId="77777777" w:rsidR="00467024" w:rsidRPr="00813CA2" w:rsidRDefault="00467024" w:rsidP="00467024">
      <w:pPr>
        <w:autoSpaceDE w:val="0"/>
        <w:autoSpaceDN w:val="0"/>
        <w:adjustRightInd w:val="0"/>
        <w:rPr>
          <w:sz w:val="21"/>
          <w:szCs w:val="21"/>
        </w:rPr>
      </w:pPr>
      <w:r w:rsidRPr="00813CA2">
        <w:rPr>
          <w:sz w:val="21"/>
          <w:szCs w:val="21"/>
        </w:rPr>
        <w:t>(e) Insert &lt; '453453453', 'John', M, '12-DEC-60', 'SPOUSE' &gt; into DEPENDENT.</w:t>
      </w:r>
    </w:p>
    <w:p w14:paraId="3BE84E9C" w14:textId="41D6638E" w:rsidR="00467024" w:rsidRPr="002448CF" w:rsidRDefault="002448CF" w:rsidP="00467024">
      <w:pPr>
        <w:autoSpaceDE w:val="0"/>
        <w:autoSpaceDN w:val="0"/>
        <w:adjustRightInd w:val="0"/>
        <w:rPr>
          <w:color w:val="FF0000"/>
          <w:sz w:val="21"/>
          <w:szCs w:val="21"/>
        </w:rPr>
      </w:pPr>
      <w:r w:rsidRPr="002448CF">
        <w:rPr>
          <w:color w:val="FF0000"/>
          <w:sz w:val="21"/>
          <w:szCs w:val="21"/>
        </w:rPr>
        <w:t>The date format 12-DEC-60 is not in the format YYYY-MM-DD as specified by the UML diagram so the insert</w:t>
      </w:r>
      <w:r>
        <w:rPr>
          <w:color w:val="FF0000"/>
          <w:sz w:val="21"/>
          <w:szCs w:val="21"/>
        </w:rPr>
        <w:t xml:space="preserve"> is</w:t>
      </w:r>
      <w:r w:rsidRPr="002448CF">
        <w:rPr>
          <w:color w:val="FF0000"/>
          <w:sz w:val="21"/>
          <w:szCs w:val="21"/>
        </w:rPr>
        <w:t xml:space="preserve"> not be permitted</w:t>
      </w:r>
      <w:r>
        <w:rPr>
          <w:color w:val="FF0000"/>
          <w:sz w:val="21"/>
          <w:szCs w:val="21"/>
        </w:rPr>
        <w:t>, otherwise, the operation would be permitted</w:t>
      </w:r>
      <w:r w:rsidRPr="002448CF">
        <w:rPr>
          <w:color w:val="FF0000"/>
          <w:sz w:val="21"/>
          <w:szCs w:val="21"/>
        </w:rPr>
        <w:t xml:space="preserve">. </w:t>
      </w:r>
    </w:p>
    <w:p w14:paraId="5A1C9BAD" w14:textId="77777777" w:rsidR="00813CA2" w:rsidRPr="00813CA2" w:rsidRDefault="00813CA2" w:rsidP="00467024">
      <w:pPr>
        <w:autoSpaceDE w:val="0"/>
        <w:autoSpaceDN w:val="0"/>
        <w:adjustRightInd w:val="0"/>
        <w:rPr>
          <w:sz w:val="21"/>
          <w:szCs w:val="21"/>
        </w:rPr>
      </w:pPr>
    </w:p>
    <w:p w14:paraId="168D0FFF" w14:textId="77777777" w:rsidR="00467024" w:rsidRPr="00813CA2" w:rsidRDefault="00467024" w:rsidP="00467024">
      <w:pPr>
        <w:autoSpaceDE w:val="0"/>
        <w:autoSpaceDN w:val="0"/>
        <w:adjustRightInd w:val="0"/>
        <w:rPr>
          <w:sz w:val="21"/>
          <w:szCs w:val="21"/>
        </w:rPr>
      </w:pPr>
      <w:r w:rsidRPr="00813CA2">
        <w:rPr>
          <w:sz w:val="21"/>
          <w:szCs w:val="21"/>
        </w:rPr>
        <w:t>(g) Delete the EMPLOYEE tuple with SSN= '987654321'.</w:t>
      </w:r>
    </w:p>
    <w:p w14:paraId="15061460" w14:textId="50256E34" w:rsidR="00467024" w:rsidRPr="002448CF" w:rsidRDefault="002448CF" w:rsidP="00467024">
      <w:pPr>
        <w:autoSpaceDE w:val="0"/>
        <w:autoSpaceDN w:val="0"/>
        <w:adjustRightInd w:val="0"/>
        <w:rPr>
          <w:color w:val="FF0000"/>
          <w:sz w:val="21"/>
          <w:szCs w:val="21"/>
        </w:rPr>
      </w:pPr>
      <w:r w:rsidRPr="002448CF">
        <w:rPr>
          <w:color w:val="FF0000"/>
          <w:sz w:val="21"/>
          <w:szCs w:val="21"/>
        </w:rPr>
        <w:t>This employee is</w:t>
      </w:r>
      <w:r>
        <w:rPr>
          <w:color w:val="FF0000"/>
          <w:sz w:val="21"/>
          <w:szCs w:val="21"/>
        </w:rPr>
        <w:t xml:space="preserve"> the manager of a department and a department needs to have a valid foreign key for a manager SSN so this operation will not be permitted. </w:t>
      </w:r>
    </w:p>
    <w:p w14:paraId="254858A1" w14:textId="77777777" w:rsidR="00813CA2" w:rsidRPr="00813CA2" w:rsidRDefault="00813CA2" w:rsidP="00467024">
      <w:pPr>
        <w:autoSpaceDE w:val="0"/>
        <w:autoSpaceDN w:val="0"/>
        <w:adjustRightInd w:val="0"/>
        <w:rPr>
          <w:sz w:val="21"/>
          <w:szCs w:val="21"/>
        </w:rPr>
      </w:pPr>
    </w:p>
    <w:p w14:paraId="637CE357" w14:textId="77777777" w:rsidR="00813CA2" w:rsidRPr="00813CA2" w:rsidRDefault="00467024" w:rsidP="00467024">
      <w:pPr>
        <w:autoSpaceDE w:val="0"/>
        <w:autoSpaceDN w:val="0"/>
        <w:adjustRightInd w:val="0"/>
        <w:rPr>
          <w:sz w:val="21"/>
          <w:szCs w:val="21"/>
        </w:rPr>
      </w:pPr>
      <w:r w:rsidRPr="00813CA2">
        <w:rPr>
          <w:sz w:val="21"/>
          <w:szCs w:val="21"/>
        </w:rPr>
        <w:t xml:space="preserve"> (</w:t>
      </w:r>
      <w:proofErr w:type="spellStart"/>
      <w:r w:rsidRPr="00813CA2">
        <w:rPr>
          <w:sz w:val="21"/>
          <w:szCs w:val="21"/>
        </w:rPr>
        <w:t>i</w:t>
      </w:r>
      <w:proofErr w:type="spellEnd"/>
      <w:r w:rsidRPr="00813CA2">
        <w:rPr>
          <w:sz w:val="21"/>
          <w:szCs w:val="21"/>
        </w:rPr>
        <w:t xml:space="preserve">) Modify the MGRSSN and MGRSTARTDATE of the DEPARTMENT tuple with DNUMBER=5 to </w:t>
      </w:r>
    </w:p>
    <w:p w14:paraId="492A6C0D" w14:textId="77777777" w:rsidR="00467024" w:rsidRPr="00813CA2" w:rsidRDefault="00467024" w:rsidP="00467024">
      <w:pPr>
        <w:autoSpaceDE w:val="0"/>
        <w:autoSpaceDN w:val="0"/>
        <w:adjustRightInd w:val="0"/>
        <w:rPr>
          <w:sz w:val="21"/>
          <w:szCs w:val="21"/>
        </w:rPr>
      </w:pPr>
      <w:r w:rsidRPr="00813CA2">
        <w:rPr>
          <w:sz w:val="21"/>
          <w:szCs w:val="21"/>
        </w:rPr>
        <w:t>'123456789' and '01-OCT-88', respectively.</w:t>
      </w:r>
    </w:p>
    <w:p w14:paraId="45ADAF7A" w14:textId="523EE18F" w:rsidR="00813CA2" w:rsidRPr="002448CF" w:rsidRDefault="002448CF" w:rsidP="00467024">
      <w:pPr>
        <w:autoSpaceDE w:val="0"/>
        <w:autoSpaceDN w:val="0"/>
        <w:adjustRightInd w:val="0"/>
        <w:rPr>
          <w:rFonts w:ascii="Arial" w:hAnsi="Arial" w:cs="Arial"/>
          <w:color w:val="FF0000"/>
          <w:sz w:val="21"/>
          <w:szCs w:val="21"/>
        </w:rPr>
      </w:pPr>
      <w:r>
        <w:rPr>
          <w:color w:val="FF0000"/>
        </w:rPr>
        <w:t>This is not a valid datetime format of YYYY-MM-DD so the operation will not be permitted, otherwise, the operation would be valid.</w:t>
      </w:r>
    </w:p>
    <w:p w14:paraId="3331B78F" w14:textId="77777777" w:rsidR="00813CA2" w:rsidRDefault="00813CA2" w:rsidP="00467024">
      <w:pPr>
        <w:autoSpaceDE w:val="0"/>
        <w:autoSpaceDN w:val="0"/>
        <w:adjustRightInd w:val="0"/>
        <w:rPr>
          <w:rFonts w:ascii="Arial" w:hAnsi="Arial" w:cs="Arial"/>
          <w:sz w:val="21"/>
          <w:szCs w:val="21"/>
        </w:rPr>
      </w:pPr>
    </w:p>
    <w:p w14:paraId="155BB36E" w14:textId="77777777" w:rsidR="00813CA2" w:rsidRPr="00652529" w:rsidRDefault="00813CA2" w:rsidP="00813CA2">
      <w:pPr>
        <w:autoSpaceDE w:val="0"/>
        <w:autoSpaceDN w:val="0"/>
        <w:adjustRightInd w:val="0"/>
        <w:rPr>
          <w:bCs/>
          <w:sz w:val="22"/>
          <w:szCs w:val="22"/>
        </w:rPr>
      </w:pPr>
      <w:r>
        <w:rPr>
          <w:b/>
          <w:bCs/>
          <w:sz w:val="22"/>
          <w:szCs w:val="22"/>
        </w:rPr>
        <w:t>2</w:t>
      </w:r>
      <w:r w:rsidRPr="00652529">
        <w:rPr>
          <w:b/>
          <w:bCs/>
          <w:sz w:val="22"/>
          <w:szCs w:val="22"/>
        </w:rPr>
        <w:t>.</w:t>
      </w:r>
      <w:proofErr w:type="gramStart"/>
      <w:r w:rsidRPr="00652529">
        <w:rPr>
          <w:b/>
          <w:bCs/>
          <w:sz w:val="22"/>
          <w:szCs w:val="22"/>
        </w:rPr>
        <w:t xml:space="preserve">   (</w:t>
      </w:r>
      <w:proofErr w:type="gramEnd"/>
      <w:r w:rsidRPr="00652529">
        <w:rPr>
          <w:b/>
          <w:bCs/>
          <w:sz w:val="22"/>
          <w:szCs w:val="22"/>
        </w:rPr>
        <w:t>3.14</w:t>
      </w:r>
      <w:r w:rsidRPr="00652529">
        <w:rPr>
          <w:bCs/>
          <w:sz w:val="22"/>
          <w:szCs w:val="22"/>
        </w:rPr>
        <w:t xml:space="preserve"> </w:t>
      </w:r>
      <w:r w:rsidR="006C6376">
        <w:rPr>
          <w:b/>
          <w:bCs/>
          <w:sz w:val="22"/>
          <w:szCs w:val="22"/>
        </w:rPr>
        <w:t>Elmasri-6e</w:t>
      </w:r>
      <w:r w:rsidRPr="00467024">
        <w:rPr>
          <w:b/>
          <w:bCs/>
          <w:sz w:val="22"/>
          <w:szCs w:val="22"/>
        </w:rPr>
        <w:t>)</w:t>
      </w:r>
      <w:r w:rsidRPr="00652529">
        <w:rPr>
          <w:bCs/>
          <w:sz w:val="22"/>
          <w:szCs w:val="22"/>
        </w:rPr>
        <w:t>- Consider the following six relations for an order-processing database application in a company:</w:t>
      </w:r>
    </w:p>
    <w:p w14:paraId="79FF4B90" w14:textId="77777777" w:rsidR="00813CA2" w:rsidRDefault="00813CA2" w:rsidP="00813CA2">
      <w:pPr>
        <w:autoSpaceDE w:val="0"/>
        <w:autoSpaceDN w:val="0"/>
        <w:adjustRightInd w:val="0"/>
        <w:rPr>
          <w:rFonts w:ascii="Arial" w:hAnsi="Arial" w:cs="Arial"/>
          <w:bCs/>
          <w:sz w:val="21"/>
          <w:szCs w:val="21"/>
        </w:rPr>
      </w:pPr>
    </w:p>
    <w:p w14:paraId="5202D3E3" w14:textId="77777777" w:rsidR="00813CA2" w:rsidRPr="00813CA2" w:rsidRDefault="00813CA2" w:rsidP="00813CA2">
      <w:pPr>
        <w:autoSpaceDE w:val="0"/>
        <w:autoSpaceDN w:val="0"/>
        <w:adjustRightInd w:val="0"/>
        <w:rPr>
          <w:bCs/>
          <w:sz w:val="21"/>
          <w:szCs w:val="21"/>
        </w:rPr>
      </w:pPr>
      <w:r w:rsidRPr="00813CA2">
        <w:rPr>
          <w:bCs/>
          <w:sz w:val="21"/>
          <w:szCs w:val="21"/>
        </w:rPr>
        <w:t>CUSTOMER (</w:t>
      </w:r>
      <w:r w:rsidRPr="00813CA2">
        <w:rPr>
          <w:bCs/>
          <w:sz w:val="21"/>
          <w:szCs w:val="21"/>
          <w:u w:val="single"/>
        </w:rPr>
        <w:t>Cust#</w:t>
      </w:r>
      <w:r w:rsidRPr="00813CA2">
        <w:rPr>
          <w:bCs/>
          <w:sz w:val="21"/>
          <w:szCs w:val="21"/>
        </w:rPr>
        <w:t>, Cname, City)</w:t>
      </w:r>
    </w:p>
    <w:p w14:paraId="51879FFA" w14:textId="77777777" w:rsidR="00813CA2" w:rsidRPr="00813CA2" w:rsidRDefault="00813CA2" w:rsidP="00813CA2">
      <w:pPr>
        <w:autoSpaceDE w:val="0"/>
        <w:autoSpaceDN w:val="0"/>
        <w:adjustRightInd w:val="0"/>
        <w:rPr>
          <w:bCs/>
          <w:sz w:val="21"/>
          <w:szCs w:val="21"/>
        </w:rPr>
      </w:pPr>
      <w:r w:rsidRPr="00813CA2">
        <w:rPr>
          <w:bCs/>
          <w:sz w:val="21"/>
          <w:szCs w:val="21"/>
        </w:rPr>
        <w:t>ORDER (</w:t>
      </w:r>
      <w:r w:rsidRPr="00813CA2">
        <w:rPr>
          <w:bCs/>
          <w:sz w:val="21"/>
          <w:szCs w:val="21"/>
          <w:u w:val="single"/>
        </w:rPr>
        <w:t>Order#</w:t>
      </w:r>
      <w:r w:rsidRPr="00813CA2">
        <w:rPr>
          <w:bCs/>
          <w:sz w:val="21"/>
          <w:szCs w:val="21"/>
        </w:rPr>
        <w:t>, Odate, Cust#, Ord_Amt)</w:t>
      </w:r>
    </w:p>
    <w:p w14:paraId="5B1124F7" w14:textId="77777777" w:rsidR="00813CA2" w:rsidRPr="00813CA2" w:rsidRDefault="00813CA2" w:rsidP="00813CA2">
      <w:pPr>
        <w:autoSpaceDE w:val="0"/>
        <w:autoSpaceDN w:val="0"/>
        <w:adjustRightInd w:val="0"/>
        <w:rPr>
          <w:bCs/>
          <w:sz w:val="21"/>
          <w:szCs w:val="21"/>
        </w:rPr>
      </w:pPr>
      <w:r w:rsidRPr="00813CA2">
        <w:rPr>
          <w:bCs/>
          <w:sz w:val="21"/>
          <w:szCs w:val="21"/>
        </w:rPr>
        <w:t>ORDER_ITEM (</w:t>
      </w:r>
      <w:r w:rsidRPr="00813CA2">
        <w:rPr>
          <w:bCs/>
          <w:sz w:val="21"/>
          <w:szCs w:val="21"/>
          <w:u w:val="single"/>
        </w:rPr>
        <w:t>Order#</w:t>
      </w:r>
      <w:r w:rsidRPr="00813CA2">
        <w:rPr>
          <w:bCs/>
          <w:sz w:val="21"/>
          <w:szCs w:val="21"/>
        </w:rPr>
        <w:t xml:space="preserve">, </w:t>
      </w:r>
      <w:r w:rsidRPr="00813CA2">
        <w:rPr>
          <w:bCs/>
          <w:sz w:val="21"/>
          <w:szCs w:val="21"/>
          <w:u w:val="single"/>
        </w:rPr>
        <w:t>Item#</w:t>
      </w:r>
      <w:r w:rsidRPr="00813CA2">
        <w:rPr>
          <w:bCs/>
          <w:sz w:val="21"/>
          <w:szCs w:val="21"/>
        </w:rPr>
        <w:t>, Qty)</w:t>
      </w:r>
    </w:p>
    <w:p w14:paraId="3BC40E31" w14:textId="77777777" w:rsidR="00813CA2" w:rsidRPr="00813CA2" w:rsidRDefault="00813CA2" w:rsidP="00813CA2">
      <w:pPr>
        <w:autoSpaceDE w:val="0"/>
        <w:autoSpaceDN w:val="0"/>
        <w:adjustRightInd w:val="0"/>
        <w:rPr>
          <w:bCs/>
          <w:sz w:val="21"/>
          <w:szCs w:val="21"/>
        </w:rPr>
      </w:pPr>
      <w:r w:rsidRPr="00813CA2">
        <w:rPr>
          <w:bCs/>
          <w:sz w:val="21"/>
          <w:szCs w:val="21"/>
        </w:rPr>
        <w:t>ITEM (</w:t>
      </w:r>
      <w:r w:rsidRPr="00813CA2">
        <w:rPr>
          <w:bCs/>
          <w:sz w:val="21"/>
          <w:szCs w:val="21"/>
          <w:u w:val="single"/>
        </w:rPr>
        <w:t>Item#</w:t>
      </w:r>
      <w:r w:rsidRPr="00813CA2">
        <w:rPr>
          <w:bCs/>
          <w:sz w:val="21"/>
          <w:szCs w:val="21"/>
        </w:rPr>
        <w:t>, Unit_price)</w:t>
      </w:r>
    </w:p>
    <w:p w14:paraId="6B614E4E" w14:textId="77777777" w:rsidR="00813CA2" w:rsidRPr="00813CA2" w:rsidRDefault="00813CA2" w:rsidP="00813CA2">
      <w:pPr>
        <w:autoSpaceDE w:val="0"/>
        <w:autoSpaceDN w:val="0"/>
        <w:adjustRightInd w:val="0"/>
        <w:rPr>
          <w:bCs/>
          <w:sz w:val="21"/>
          <w:szCs w:val="21"/>
        </w:rPr>
      </w:pPr>
      <w:r w:rsidRPr="00813CA2">
        <w:rPr>
          <w:bCs/>
          <w:sz w:val="21"/>
          <w:szCs w:val="21"/>
        </w:rPr>
        <w:t>SHIPMENT (</w:t>
      </w:r>
      <w:r w:rsidRPr="00813CA2">
        <w:rPr>
          <w:bCs/>
          <w:sz w:val="21"/>
          <w:szCs w:val="21"/>
          <w:u w:val="single"/>
        </w:rPr>
        <w:t>Order#</w:t>
      </w:r>
      <w:r w:rsidRPr="00813CA2">
        <w:rPr>
          <w:bCs/>
          <w:sz w:val="21"/>
          <w:szCs w:val="21"/>
        </w:rPr>
        <w:t xml:space="preserve">, </w:t>
      </w:r>
      <w:r w:rsidRPr="00813CA2">
        <w:rPr>
          <w:bCs/>
          <w:sz w:val="21"/>
          <w:szCs w:val="21"/>
          <w:u w:val="single"/>
        </w:rPr>
        <w:t>Warehouse#</w:t>
      </w:r>
      <w:r w:rsidRPr="00813CA2">
        <w:rPr>
          <w:bCs/>
          <w:sz w:val="21"/>
          <w:szCs w:val="21"/>
        </w:rPr>
        <w:t>, Ship_date)</w:t>
      </w:r>
    </w:p>
    <w:p w14:paraId="0F0604BE" w14:textId="77777777" w:rsidR="00813CA2" w:rsidRPr="00813CA2" w:rsidRDefault="00813CA2" w:rsidP="00813CA2">
      <w:pPr>
        <w:autoSpaceDE w:val="0"/>
        <w:autoSpaceDN w:val="0"/>
        <w:adjustRightInd w:val="0"/>
        <w:rPr>
          <w:bCs/>
          <w:sz w:val="21"/>
          <w:szCs w:val="21"/>
        </w:rPr>
      </w:pPr>
      <w:r w:rsidRPr="00813CA2">
        <w:rPr>
          <w:bCs/>
          <w:sz w:val="21"/>
          <w:szCs w:val="21"/>
        </w:rPr>
        <w:t>WAREHOUSE (</w:t>
      </w:r>
      <w:r w:rsidRPr="00813CA2">
        <w:rPr>
          <w:bCs/>
          <w:sz w:val="21"/>
          <w:szCs w:val="21"/>
          <w:u w:val="single"/>
        </w:rPr>
        <w:t>Warehouse#</w:t>
      </w:r>
      <w:r w:rsidRPr="00813CA2">
        <w:rPr>
          <w:bCs/>
          <w:sz w:val="21"/>
          <w:szCs w:val="21"/>
        </w:rPr>
        <w:t>, City)</w:t>
      </w:r>
    </w:p>
    <w:p w14:paraId="74F0B0FB" w14:textId="77777777" w:rsidR="00813CA2" w:rsidRPr="002A4726" w:rsidRDefault="00813CA2" w:rsidP="00813CA2">
      <w:pPr>
        <w:autoSpaceDE w:val="0"/>
        <w:autoSpaceDN w:val="0"/>
        <w:adjustRightInd w:val="0"/>
        <w:rPr>
          <w:bCs/>
          <w:sz w:val="16"/>
          <w:szCs w:val="16"/>
        </w:rPr>
      </w:pPr>
    </w:p>
    <w:p w14:paraId="50C283B8" w14:textId="77777777" w:rsidR="006E0320" w:rsidRPr="002A4726" w:rsidRDefault="006E0320" w:rsidP="00813CA2">
      <w:pPr>
        <w:autoSpaceDE w:val="0"/>
        <w:autoSpaceDN w:val="0"/>
        <w:adjustRightInd w:val="0"/>
        <w:rPr>
          <w:bCs/>
          <w:sz w:val="16"/>
          <w:szCs w:val="16"/>
        </w:rPr>
      </w:pPr>
    </w:p>
    <w:p w14:paraId="51441178" w14:textId="77777777" w:rsidR="006E0320" w:rsidRDefault="006E0320" w:rsidP="00813CA2">
      <w:pPr>
        <w:autoSpaceDE w:val="0"/>
        <w:autoSpaceDN w:val="0"/>
        <w:adjustRightInd w:val="0"/>
        <w:rPr>
          <w:bCs/>
          <w:sz w:val="21"/>
          <w:szCs w:val="21"/>
        </w:rPr>
      </w:pPr>
      <w:r w:rsidRPr="00813CA2">
        <w:rPr>
          <w:bCs/>
          <w:sz w:val="21"/>
          <w:szCs w:val="21"/>
        </w:rPr>
        <w:t>Here, Ord_Amt refers to total dollar amount of an order; Odate is the date the order was placed; Ship_date is the date an order (or part of an order) is shipped from the warehouse. Assume that an order can be shipped from several warehouses. Specify the foreign keys for this schema</w:t>
      </w:r>
      <w:r>
        <w:rPr>
          <w:bCs/>
          <w:sz w:val="21"/>
          <w:szCs w:val="21"/>
        </w:rPr>
        <w:t xml:space="preserve"> </w:t>
      </w:r>
    </w:p>
    <w:p w14:paraId="3B5F0A73" w14:textId="3B5BB4AE" w:rsidR="009E4F61" w:rsidRPr="00064AA7" w:rsidRDefault="009E4F61" w:rsidP="00064AA7">
      <w:pPr>
        <w:rPr>
          <w:bCs/>
          <w:color w:val="FF0000"/>
          <w:sz w:val="21"/>
          <w:szCs w:val="21"/>
        </w:rPr>
      </w:pPr>
    </w:p>
    <w:p w14:paraId="6D073757" w14:textId="007A37A3" w:rsidR="00064AA7" w:rsidRDefault="009E4F61" w:rsidP="009E230A">
      <w:pPr>
        <w:autoSpaceDE w:val="0"/>
        <w:autoSpaceDN w:val="0"/>
        <w:adjustRightInd w:val="0"/>
        <w:rPr>
          <w:bCs/>
          <w:sz w:val="21"/>
          <w:szCs w:val="21"/>
        </w:rPr>
      </w:pPr>
      <w:r w:rsidRPr="009E4F61">
        <w:rPr>
          <w:b/>
          <w:bCs/>
          <w:sz w:val="21"/>
          <w:szCs w:val="21"/>
        </w:rPr>
        <w:t>FORMAT:</w:t>
      </w:r>
      <w:r w:rsidRPr="006E0320">
        <w:rPr>
          <w:bCs/>
          <w:sz w:val="21"/>
          <w:szCs w:val="21"/>
        </w:rPr>
        <w:t xml:space="preserve"> </w:t>
      </w:r>
      <w:r w:rsidRPr="006E0320">
        <w:rPr>
          <w:bCs/>
          <w:sz w:val="21"/>
          <w:szCs w:val="21"/>
          <w:u w:val="single"/>
        </w:rPr>
        <w:t>the table name, i</w:t>
      </w:r>
      <w:r>
        <w:rPr>
          <w:bCs/>
          <w:sz w:val="21"/>
          <w:szCs w:val="21"/>
          <w:u w:val="single"/>
        </w:rPr>
        <w:t xml:space="preserve">ts foreign key(s) name, and the </w:t>
      </w:r>
      <w:r w:rsidRPr="006E0320">
        <w:rPr>
          <w:bCs/>
          <w:sz w:val="21"/>
          <w:szCs w:val="21"/>
          <w:u w:val="single"/>
        </w:rPr>
        <w:t xml:space="preserve">table </w:t>
      </w:r>
      <w:r>
        <w:rPr>
          <w:bCs/>
          <w:sz w:val="21"/>
          <w:szCs w:val="21"/>
          <w:u w:val="single"/>
        </w:rPr>
        <w:t xml:space="preserve">and column names </w:t>
      </w:r>
      <w:r w:rsidRPr="006E0320">
        <w:rPr>
          <w:bCs/>
          <w:sz w:val="21"/>
          <w:szCs w:val="21"/>
          <w:u w:val="single"/>
        </w:rPr>
        <w:t>the foreign key references</w:t>
      </w:r>
      <w:r>
        <w:rPr>
          <w:bCs/>
          <w:sz w:val="21"/>
          <w:szCs w:val="21"/>
        </w:rPr>
        <w:t xml:space="preserve">) </w:t>
      </w:r>
      <w:r w:rsidRPr="00D9623D">
        <w:rPr>
          <w:bCs/>
          <w:sz w:val="21"/>
          <w:szCs w:val="21"/>
          <w:u w:val="single"/>
        </w:rPr>
        <w:t>for each of the foreign key, if any</w:t>
      </w:r>
      <w:r>
        <w:rPr>
          <w:bCs/>
          <w:sz w:val="21"/>
          <w:szCs w:val="21"/>
        </w:rPr>
        <w:t>.</w:t>
      </w:r>
    </w:p>
    <w:p w14:paraId="6BB5091B" w14:textId="77777777" w:rsidR="00064AA7" w:rsidRDefault="00064AA7">
      <w:pPr>
        <w:rPr>
          <w:bCs/>
          <w:sz w:val="21"/>
          <w:szCs w:val="21"/>
        </w:rPr>
      </w:pPr>
      <w:r>
        <w:rPr>
          <w:bCs/>
          <w:sz w:val="21"/>
          <w:szCs w:val="21"/>
        </w:rPr>
        <w:br w:type="page"/>
      </w:r>
    </w:p>
    <w:p w14:paraId="24483086" w14:textId="77777777" w:rsidR="00561094" w:rsidRDefault="00561094" w:rsidP="009E230A">
      <w:pPr>
        <w:autoSpaceDE w:val="0"/>
        <w:autoSpaceDN w:val="0"/>
        <w:adjustRightInd w:val="0"/>
        <w:rPr>
          <w:bCs/>
          <w:sz w:val="21"/>
          <w:szCs w:val="21"/>
        </w:rPr>
      </w:pPr>
    </w:p>
    <w:p w14:paraId="482F3E65" w14:textId="77777777" w:rsidR="00064AA7" w:rsidRDefault="00064AA7" w:rsidP="00064AA7">
      <w:pPr>
        <w:autoSpaceDE w:val="0"/>
        <w:autoSpaceDN w:val="0"/>
        <w:adjustRightInd w:val="0"/>
        <w:rPr>
          <w:bCs/>
          <w:color w:val="FF0000"/>
          <w:sz w:val="21"/>
          <w:szCs w:val="21"/>
        </w:rPr>
      </w:pPr>
      <w:r>
        <w:rPr>
          <w:bCs/>
          <w:color w:val="FF0000"/>
          <w:sz w:val="21"/>
          <w:szCs w:val="21"/>
        </w:rPr>
        <w:t xml:space="preserve">Foreign keys: </w:t>
      </w:r>
    </w:p>
    <w:p w14:paraId="57797198" w14:textId="77777777" w:rsidR="00064AA7" w:rsidRDefault="00064AA7" w:rsidP="00064AA7">
      <w:pPr>
        <w:autoSpaceDE w:val="0"/>
        <w:autoSpaceDN w:val="0"/>
        <w:adjustRightInd w:val="0"/>
        <w:rPr>
          <w:bCs/>
          <w:color w:val="FF0000"/>
          <w:sz w:val="21"/>
          <w:szCs w:val="21"/>
        </w:rPr>
      </w:pPr>
      <w:r>
        <w:rPr>
          <w:bCs/>
          <w:color w:val="FF0000"/>
          <w:sz w:val="21"/>
          <w:szCs w:val="21"/>
        </w:rPr>
        <w:tab/>
        <w:t>In CUSTOMER:</w:t>
      </w:r>
    </w:p>
    <w:p w14:paraId="6907CA4E" w14:textId="77777777" w:rsidR="00064AA7" w:rsidRDefault="00064AA7" w:rsidP="00064AA7">
      <w:pPr>
        <w:autoSpaceDE w:val="0"/>
        <w:autoSpaceDN w:val="0"/>
        <w:adjustRightInd w:val="0"/>
        <w:ind w:firstLine="720"/>
        <w:rPr>
          <w:bCs/>
          <w:color w:val="FF0000"/>
          <w:sz w:val="21"/>
          <w:szCs w:val="21"/>
        </w:rPr>
      </w:pPr>
      <w:r>
        <w:rPr>
          <w:bCs/>
          <w:color w:val="FF0000"/>
          <w:sz w:val="21"/>
          <w:szCs w:val="21"/>
        </w:rPr>
        <w:t>in ORDER: Cust</w:t>
      </w:r>
      <w:proofErr w:type="gramStart"/>
      <w:r>
        <w:rPr>
          <w:bCs/>
          <w:color w:val="FF0000"/>
          <w:sz w:val="21"/>
          <w:szCs w:val="21"/>
        </w:rPr>
        <w:t>#(</w:t>
      </w:r>
      <w:proofErr w:type="gramEnd"/>
      <w:r>
        <w:rPr>
          <w:bCs/>
          <w:color w:val="FF0000"/>
          <w:sz w:val="21"/>
          <w:szCs w:val="21"/>
        </w:rPr>
        <w:t>FK of CUSTOMER’s Cust#)</w:t>
      </w:r>
    </w:p>
    <w:p w14:paraId="6AE8F65D" w14:textId="77777777" w:rsidR="00064AA7" w:rsidRDefault="00064AA7" w:rsidP="00064AA7">
      <w:pPr>
        <w:autoSpaceDE w:val="0"/>
        <w:autoSpaceDN w:val="0"/>
        <w:adjustRightInd w:val="0"/>
        <w:ind w:firstLine="720"/>
        <w:rPr>
          <w:bCs/>
          <w:color w:val="FF0000"/>
          <w:sz w:val="21"/>
          <w:szCs w:val="21"/>
        </w:rPr>
      </w:pPr>
      <w:r>
        <w:rPr>
          <w:bCs/>
          <w:color w:val="FF0000"/>
          <w:sz w:val="21"/>
          <w:szCs w:val="21"/>
        </w:rPr>
        <w:t>in ORDER_ITEM: Order</w:t>
      </w:r>
      <w:proofErr w:type="gramStart"/>
      <w:r>
        <w:rPr>
          <w:bCs/>
          <w:color w:val="FF0000"/>
          <w:sz w:val="21"/>
          <w:szCs w:val="21"/>
        </w:rPr>
        <w:t>#(</w:t>
      </w:r>
      <w:proofErr w:type="gramEnd"/>
      <w:r>
        <w:rPr>
          <w:bCs/>
          <w:color w:val="FF0000"/>
          <w:sz w:val="21"/>
          <w:szCs w:val="21"/>
        </w:rPr>
        <w:t>FK of ORDER’s Order#) and Item#(FK of ITEM’s Item#)</w:t>
      </w:r>
    </w:p>
    <w:p w14:paraId="06403A6F" w14:textId="77777777" w:rsidR="00064AA7" w:rsidRDefault="00064AA7" w:rsidP="00064AA7">
      <w:pPr>
        <w:autoSpaceDE w:val="0"/>
        <w:autoSpaceDN w:val="0"/>
        <w:adjustRightInd w:val="0"/>
        <w:ind w:firstLine="720"/>
        <w:rPr>
          <w:bCs/>
          <w:color w:val="FF0000"/>
          <w:sz w:val="21"/>
          <w:szCs w:val="21"/>
        </w:rPr>
      </w:pPr>
      <w:r>
        <w:rPr>
          <w:bCs/>
          <w:color w:val="FF0000"/>
          <w:sz w:val="21"/>
          <w:szCs w:val="21"/>
        </w:rPr>
        <w:t xml:space="preserve">in ITEM: </w:t>
      </w:r>
    </w:p>
    <w:p w14:paraId="690E767C" w14:textId="77777777" w:rsidR="00064AA7" w:rsidRDefault="00064AA7" w:rsidP="00064AA7">
      <w:pPr>
        <w:autoSpaceDE w:val="0"/>
        <w:autoSpaceDN w:val="0"/>
        <w:adjustRightInd w:val="0"/>
        <w:ind w:firstLine="720"/>
        <w:rPr>
          <w:bCs/>
          <w:color w:val="FF0000"/>
          <w:sz w:val="21"/>
          <w:szCs w:val="21"/>
        </w:rPr>
      </w:pPr>
      <w:r>
        <w:rPr>
          <w:bCs/>
          <w:color w:val="FF0000"/>
          <w:sz w:val="21"/>
          <w:szCs w:val="21"/>
        </w:rPr>
        <w:t>in SHIPMENT: Order</w:t>
      </w:r>
      <w:proofErr w:type="gramStart"/>
      <w:r>
        <w:rPr>
          <w:bCs/>
          <w:color w:val="FF0000"/>
          <w:sz w:val="21"/>
          <w:szCs w:val="21"/>
        </w:rPr>
        <w:t>#(</w:t>
      </w:r>
      <w:proofErr w:type="gramEnd"/>
      <w:r>
        <w:rPr>
          <w:bCs/>
          <w:color w:val="FF0000"/>
          <w:sz w:val="21"/>
          <w:szCs w:val="21"/>
        </w:rPr>
        <w:t>FK of ORDER’s Order#), Warehouse# (FK of WAREHOUSE’s Warehouse#)</w:t>
      </w:r>
    </w:p>
    <w:p w14:paraId="6AE45BCB" w14:textId="77777777" w:rsidR="00064AA7" w:rsidRPr="002448CF" w:rsidRDefault="00064AA7" w:rsidP="00064AA7">
      <w:pPr>
        <w:autoSpaceDE w:val="0"/>
        <w:autoSpaceDN w:val="0"/>
        <w:adjustRightInd w:val="0"/>
        <w:ind w:firstLine="720"/>
        <w:rPr>
          <w:bCs/>
          <w:color w:val="FF0000"/>
          <w:sz w:val="21"/>
          <w:szCs w:val="21"/>
        </w:rPr>
      </w:pPr>
      <w:r>
        <w:rPr>
          <w:bCs/>
          <w:color w:val="FF0000"/>
          <w:sz w:val="21"/>
          <w:szCs w:val="21"/>
        </w:rPr>
        <w:t xml:space="preserve">in WAREHOUSE: </w:t>
      </w:r>
    </w:p>
    <w:p w14:paraId="6A1CF655" w14:textId="77777777" w:rsidR="002A4726" w:rsidRPr="009E230A" w:rsidRDefault="002A4726" w:rsidP="009E230A">
      <w:pPr>
        <w:autoSpaceDE w:val="0"/>
        <w:autoSpaceDN w:val="0"/>
        <w:adjustRightInd w:val="0"/>
        <w:rPr>
          <w:bCs/>
          <w:sz w:val="21"/>
          <w:szCs w:val="21"/>
        </w:rPr>
      </w:pPr>
    </w:p>
    <w:sectPr w:rsidR="002A4726" w:rsidRPr="009E230A" w:rsidSect="00DE2A05">
      <w:headerReference w:type="default" r:id="rId8"/>
      <w:footerReference w:type="even" r:id="rId9"/>
      <w:footerReference w:type="default" r:id="rId10"/>
      <w:pgSz w:w="12240" w:h="15840"/>
      <w:pgMar w:top="1152" w:right="1440" w:bottom="1152"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67676" w14:textId="77777777" w:rsidR="00610AB4" w:rsidRDefault="00610AB4">
      <w:r>
        <w:separator/>
      </w:r>
    </w:p>
  </w:endnote>
  <w:endnote w:type="continuationSeparator" w:id="0">
    <w:p w14:paraId="24CEE776" w14:textId="77777777" w:rsidR="00610AB4" w:rsidRDefault="00610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ova">
    <w:charset w:val="00"/>
    <w:family w:val="swiss"/>
    <w:pitch w:val="variable"/>
    <w:sig w:usb0="0000028F" w:usb1="00000002" w:usb2="00000000" w:usb3="00000000" w:csb0="0000019F" w:csb1="00000000"/>
  </w:font>
  <w:font w:name="CMR10">
    <w:altName w:val="Microsoft JhengHe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91F40" w14:textId="77777777" w:rsidR="00950D3D" w:rsidRDefault="00950D3D" w:rsidP="00950D3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0EF0B5BE" w14:textId="77777777" w:rsidR="00950D3D" w:rsidRDefault="00950D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D0788" w14:textId="6525B2CA" w:rsidR="00950D3D" w:rsidRDefault="00950D3D" w:rsidP="003B4A4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9337B">
      <w:rPr>
        <w:rStyle w:val="PageNumber"/>
        <w:noProof/>
      </w:rPr>
      <w:t>1</w:t>
    </w:r>
    <w:r>
      <w:rPr>
        <w:rStyle w:val="PageNumber"/>
      </w:rPr>
      <w:fldChar w:fldCharType="end"/>
    </w:r>
  </w:p>
  <w:p w14:paraId="79169C82" w14:textId="77777777" w:rsidR="00950D3D" w:rsidRDefault="00950D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AE655" w14:textId="77777777" w:rsidR="00610AB4" w:rsidRDefault="00610AB4">
      <w:r>
        <w:separator/>
      </w:r>
    </w:p>
  </w:footnote>
  <w:footnote w:type="continuationSeparator" w:id="0">
    <w:p w14:paraId="0A458C3C" w14:textId="77777777" w:rsidR="00610AB4" w:rsidRDefault="00610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97BC7" w14:textId="240CFCE9" w:rsidR="00950D3D" w:rsidRPr="00AE34D8" w:rsidRDefault="003D637D" w:rsidP="006C2CFB">
    <w:pPr>
      <w:pStyle w:val="Header"/>
      <w:tabs>
        <w:tab w:val="left" w:pos="1440"/>
        <w:tab w:val="left" w:pos="2160"/>
        <w:tab w:val="left" w:pos="5040"/>
        <w:tab w:val="left" w:pos="6480"/>
        <w:tab w:val="left" w:pos="7200"/>
        <w:tab w:val="left" w:pos="7920"/>
        <w:tab w:val="left" w:pos="8280"/>
      </w:tabs>
      <w:rPr>
        <w:sz w:val="18"/>
        <w:szCs w:val="18"/>
      </w:rPr>
    </w:pPr>
    <w:r>
      <w:rPr>
        <w:sz w:val="18"/>
        <w:szCs w:val="18"/>
      </w:rPr>
      <w:t>ITC 3</w:t>
    </w:r>
    <w:r w:rsidR="00950D3D">
      <w:rPr>
        <w:sz w:val="18"/>
        <w:szCs w:val="18"/>
      </w:rPr>
      <w:t>41</w:t>
    </w:r>
    <w:r w:rsidR="00BB12F9">
      <w:rPr>
        <w:sz w:val="18"/>
        <w:szCs w:val="18"/>
      </w:rPr>
      <w:t xml:space="preserve"> </w:t>
    </w:r>
    <w:r w:rsidR="005015C4">
      <w:rPr>
        <w:sz w:val="18"/>
        <w:szCs w:val="18"/>
      </w:rPr>
      <w:t>Spring</w:t>
    </w:r>
    <w:r w:rsidR="006E0320">
      <w:rPr>
        <w:sz w:val="18"/>
        <w:szCs w:val="18"/>
      </w:rPr>
      <w:t xml:space="preserve"> </w:t>
    </w:r>
    <w:r w:rsidR="001348F7">
      <w:rPr>
        <w:sz w:val="18"/>
        <w:szCs w:val="18"/>
      </w:rPr>
      <w:t>20</w:t>
    </w:r>
    <w:r w:rsidR="00BB12F9">
      <w:rPr>
        <w:sz w:val="18"/>
        <w:szCs w:val="18"/>
      </w:rPr>
      <w:t>2</w:t>
    </w:r>
    <w:r w:rsidR="005015C4">
      <w:rPr>
        <w:sz w:val="18"/>
        <w:szCs w:val="18"/>
      </w:rPr>
      <w:t>6</w:t>
    </w:r>
    <w:r w:rsidR="00950D3D" w:rsidRPr="00AE34D8">
      <w:rPr>
        <w:sz w:val="18"/>
        <w:szCs w:val="18"/>
      </w:rPr>
      <w:tab/>
    </w:r>
    <w:r w:rsidR="00950D3D" w:rsidRPr="00AE34D8">
      <w:rPr>
        <w:sz w:val="18"/>
        <w:szCs w:val="18"/>
      </w:rPr>
      <w:tab/>
    </w:r>
    <w:r w:rsidR="0008331E">
      <w:rPr>
        <w:sz w:val="18"/>
        <w:szCs w:val="18"/>
      </w:rPr>
      <w:tab/>
    </w:r>
    <w:r w:rsidR="001B0AB2">
      <w:rPr>
        <w:sz w:val="18"/>
        <w:szCs w:val="18"/>
      </w:rPr>
      <w:t>0</w:t>
    </w:r>
    <w:r w:rsidR="005015C4">
      <w:rPr>
        <w:sz w:val="18"/>
        <w:szCs w:val="18"/>
      </w:rPr>
      <w:t>2</w:t>
    </w:r>
    <w:r w:rsidR="00803391">
      <w:rPr>
        <w:sz w:val="18"/>
        <w:szCs w:val="18"/>
      </w:rPr>
      <w:t>/</w:t>
    </w:r>
    <w:r w:rsidR="005015C4">
      <w:rPr>
        <w:sz w:val="18"/>
        <w:szCs w:val="18"/>
      </w:rPr>
      <w:t>04/</w:t>
    </w:r>
    <w:r w:rsidR="00950D3D" w:rsidRPr="00AE34D8">
      <w:rPr>
        <w:sz w:val="18"/>
        <w:szCs w:val="18"/>
      </w:rPr>
      <w:t>20</w:t>
    </w:r>
    <w:r w:rsidR="00BB12F9">
      <w:rPr>
        <w:sz w:val="18"/>
        <w:szCs w:val="18"/>
      </w:rPr>
      <w:t>2</w:t>
    </w:r>
    <w:r w:rsidR="005015C4">
      <w:rPr>
        <w:sz w:val="18"/>
        <w:szCs w:val="18"/>
      </w:rPr>
      <w:t>6</w:t>
    </w:r>
    <w:r w:rsidR="00950D3D">
      <w:rPr>
        <w:sz w:val="18"/>
        <w:szCs w:val="18"/>
      </w:rPr>
      <w:tab/>
    </w:r>
    <w:r w:rsidR="00950D3D">
      <w:rPr>
        <w:sz w:val="18"/>
        <w:szCs w:val="18"/>
      </w:rPr>
      <w:tab/>
    </w:r>
    <w:r w:rsidR="003F1078">
      <w:rPr>
        <w:sz w:val="18"/>
        <w:szCs w:val="18"/>
      </w:rPr>
      <w:tab/>
    </w:r>
    <w:r w:rsidR="0008331E">
      <w:rPr>
        <w:sz w:val="18"/>
        <w:szCs w:val="18"/>
      </w:rPr>
      <w:tab/>
    </w:r>
    <w:r w:rsidR="00950D3D">
      <w:rPr>
        <w:sz w:val="18"/>
        <w:szCs w:val="18"/>
      </w:rPr>
      <w:t>Dr. Ugur</w:t>
    </w:r>
  </w:p>
  <w:p w14:paraId="158E7E20" w14:textId="77777777" w:rsidR="00950D3D" w:rsidRDefault="00950D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DA3805"/>
    <w:multiLevelType w:val="hybridMultilevel"/>
    <w:tmpl w:val="528ADFA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92047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DA4"/>
    <w:rsid w:val="0001132D"/>
    <w:rsid w:val="000378A8"/>
    <w:rsid w:val="00045D5B"/>
    <w:rsid w:val="00052264"/>
    <w:rsid w:val="000533C4"/>
    <w:rsid w:val="00064AA7"/>
    <w:rsid w:val="00065945"/>
    <w:rsid w:val="0008331E"/>
    <w:rsid w:val="00084E1D"/>
    <w:rsid w:val="00096511"/>
    <w:rsid w:val="000B2A28"/>
    <w:rsid w:val="000B7967"/>
    <w:rsid w:val="001138FE"/>
    <w:rsid w:val="00134059"/>
    <w:rsid w:val="001348F7"/>
    <w:rsid w:val="00135007"/>
    <w:rsid w:val="00147957"/>
    <w:rsid w:val="00156532"/>
    <w:rsid w:val="0016521A"/>
    <w:rsid w:val="00185C87"/>
    <w:rsid w:val="001A76D4"/>
    <w:rsid w:val="001B0AB2"/>
    <w:rsid w:val="002102F6"/>
    <w:rsid w:val="002139BE"/>
    <w:rsid w:val="00231E35"/>
    <w:rsid w:val="002448CF"/>
    <w:rsid w:val="002A4726"/>
    <w:rsid w:val="002D52AE"/>
    <w:rsid w:val="002F1BF4"/>
    <w:rsid w:val="003017F9"/>
    <w:rsid w:val="00302839"/>
    <w:rsid w:val="003127F8"/>
    <w:rsid w:val="00312997"/>
    <w:rsid w:val="00313656"/>
    <w:rsid w:val="00325FF3"/>
    <w:rsid w:val="003331D6"/>
    <w:rsid w:val="00334D7E"/>
    <w:rsid w:val="003453FC"/>
    <w:rsid w:val="00351F4C"/>
    <w:rsid w:val="00371FC8"/>
    <w:rsid w:val="003930AA"/>
    <w:rsid w:val="00395CD7"/>
    <w:rsid w:val="00397626"/>
    <w:rsid w:val="003A082A"/>
    <w:rsid w:val="003A0861"/>
    <w:rsid w:val="003B4A4F"/>
    <w:rsid w:val="003B7000"/>
    <w:rsid w:val="003C4547"/>
    <w:rsid w:val="003C5F53"/>
    <w:rsid w:val="003D637D"/>
    <w:rsid w:val="003F1078"/>
    <w:rsid w:val="003F3C3F"/>
    <w:rsid w:val="00422AB5"/>
    <w:rsid w:val="00434586"/>
    <w:rsid w:val="00437A1F"/>
    <w:rsid w:val="0044597E"/>
    <w:rsid w:val="00467024"/>
    <w:rsid w:val="00484F10"/>
    <w:rsid w:val="00492E6B"/>
    <w:rsid w:val="00497DFB"/>
    <w:rsid w:val="00497F26"/>
    <w:rsid w:val="004A7AB9"/>
    <w:rsid w:val="004C1223"/>
    <w:rsid w:val="004D0690"/>
    <w:rsid w:val="004E0856"/>
    <w:rsid w:val="005015C4"/>
    <w:rsid w:val="00507A05"/>
    <w:rsid w:val="00525D71"/>
    <w:rsid w:val="00534DCE"/>
    <w:rsid w:val="00561094"/>
    <w:rsid w:val="00583965"/>
    <w:rsid w:val="00590205"/>
    <w:rsid w:val="0059337B"/>
    <w:rsid w:val="005B2F9F"/>
    <w:rsid w:val="005B4DA1"/>
    <w:rsid w:val="005E1DC0"/>
    <w:rsid w:val="005E71AC"/>
    <w:rsid w:val="00610AB4"/>
    <w:rsid w:val="00611DEA"/>
    <w:rsid w:val="00615F80"/>
    <w:rsid w:val="00631F68"/>
    <w:rsid w:val="00632B73"/>
    <w:rsid w:val="00634A7C"/>
    <w:rsid w:val="00635E21"/>
    <w:rsid w:val="00652529"/>
    <w:rsid w:val="00667A9C"/>
    <w:rsid w:val="00673961"/>
    <w:rsid w:val="00681DA6"/>
    <w:rsid w:val="006C2CFB"/>
    <w:rsid w:val="006C6376"/>
    <w:rsid w:val="006E0320"/>
    <w:rsid w:val="006E5497"/>
    <w:rsid w:val="007128CD"/>
    <w:rsid w:val="00743E3C"/>
    <w:rsid w:val="007451AA"/>
    <w:rsid w:val="0075325C"/>
    <w:rsid w:val="007535C9"/>
    <w:rsid w:val="00777FCC"/>
    <w:rsid w:val="00786894"/>
    <w:rsid w:val="007948F4"/>
    <w:rsid w:val="007A165E"/>
    <w:rsid w:val="007B1340"/>
    <w:rsid w:val="007C58B3"/>
    <w:rsid w:val="00803391"/>
    <w:rsid w:val="008077DD"/>
    <w:rsid w:val="00813CA2"/>
    <w:rsid w:val="00823A60"/>
    <w:rsid w:val="00833863"/>
    <w:rsid w:val="008A730C"/>
    <w:rsid w:val="008B0FD2"/>
    <w:rsid w:val="008B1FAA"/>
    <w:rsid w:val="008C3384"/>
    <w:rsid w:val="008F4B8D"/>
    <w:rsid w:val="00900BFE"/>
    <w:rsid w:val="00900FFF"/>
    <w:rsid w:val="009073E9"/>
    <w:rsid w:val="00924CD2"/>
    <w:rsid w:val="00950D3D"/>
    <w:rsid w:val="009558C2"/>
    <w:rsid w:val="00965437"/>
    <w:rsid w:val="009A1707"/>
    <w:rsid w:val="009A2B1D"/>
    <w:rsid w:val="009C0BAD"/>
    <w:rsid w:val="009E230A"/>
    <w:rsid w:val="009E4F61"/>
    <w:rsid w:val="00A17291"/>
    <w:rsid w:val="00A22E05"/>
    <w:rsid w:val="00A25E7A"/>
    <w:rsid w:val="00A379D7"/>
    <w:rsid w:val="00A40707"/>
    <w:rsid w:val="00A65A82"/>
    <w:rsid w:val="00A65BFD"/>
    <w:rsid w:val="00A71431"/>
    <w:rsid w:val="00A8028E"/>
    <w:rsid w:val="00A944A3"/>
    <w:rsid w:val="00AD4E33"/>
    <w:rsid w:val="00AE34D8"/>
    <w:rsid w:val="00AE4E82"/>
    <w:rsid w:val="00B01326"/>
    <w:rsid w:val="00B13C54"/>
    <w:rsid w:val="00B36758"/>
    <w:rsid w:val="00B64541"/>
    <w:rsid w:val="00B64AEC"/>
    <w:rsid w:val="00B70E5F"/>
    <w:rsid w:val="00B930AD"/>
    <w:rsid w:val="00BB12F9"/>
    <w:rsid w:val="00BB3CA6"/>
    <w:rsid w:val="00BE7A50"/>
    <w:rsid w:val="00C07D10"/>
    <w:rsid w:val="00C12DCD"/>
    <w:rsid w:val="00C51E92"/>
    <w:rsid w:val="00C62331"/>
    <w:rsid w:val="00C644C4"/>
    <w:rsid w:val="00C84551"/>
    <w:rsid w:val="00CB60E2"/>
    <w:rsid w:val="00CC11F7"/>
    <w:rsid w:val="00CC582A"/>
    <w:rsid w:val="00CD4669"/>
    <w:rsid w:val="00CE009E"/>
    <w:rsid w:val="00CF16F0"/>
    <w:rsid w:val="00D20830"/>
    <w:rsid w:val="00D33F71"/>
    <w:rsid w:val="00DA5F94"/>
    <w:rsid w:val="00DC1210"/>
    <w:rsid w:val="00DD2D46"/>
    <w:rsid w:val="00DE2A05"/>
    <w:rsid w:val="00E06B43"/>
    <w:rsid w:val="00E15C50"/>
    <w:rsid w:val="00E350E9"/>
    <w:rsid w:val="00E8786A"/>
    <w:rsid w:val="00E91832"/>
    <w:rsid w:val="00ED1316"/>
    <w:rsid w:val="00EF5DA4"/>
    <w:rsid w:val="00F0584D"/>
    <w:rsid w:val="00F14D10"/>
    <w:rsid w:val="00F916F7"/>
    <w:rsid w:val="00FB23F6"/>
    <w:rsid w:val="00FB2999"/>
    <w:rsid w:val="00FB5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64326F"/>
  <w15:docId w15:val="{5DF25EA0-5D7C-45EA-A368-FDBAF804F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spacing w:after="120"/>
    </w:pPr>
  </w:style>
  <w:style w:type="paragraph" w:styleId="Title">
    <w:name w:val="Title"/>
    <w:basedOn w:val="Normal"/>
    <w:qFormat/>
    <w:pPr>
      <w:jc w:val="center"/>
    </w:pPr>
    <w:rPr>
      <w:rFonts w:ascii="Times" w:hAnsi="Times"/>
      <w:b/>
      <w:sz w:val="28"/>
    </w:rPr>
  </w:style>
  <w:style w:type="paragraph" w:styleId="List">
    <w:name w:val="List"/>
    <w:basedOn w:val="Normal"/>
    <w:rsid w:val="0016521A"/>
    <w:pPr>
      <w:ind w:left="360" w:hanging="360"/>
    </w:pPr>
  </w:style>
  <w:style w:type="table" w:styleId="TableGrid">
    <w:name w:val="Table Grid"/>
    <w:basedOn w:val="TableNormal"/>
    <w:rsid w:val="007948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9073E9"/>
    <w:rPr>
      <w:rFonts w:ascii="Tahoma" w:hAnsi="Tahoma" w:cs="Tahoma"/>
      <w:sz w:val="16"/>
      <w:szCs w:val="16"/>
    </w:rPr>
  </w:style>
  <w:style w:type="character" w:customStyle="1" w:styleId="BalloonTextChar">
    <w:name w:val="Balloon Text Char"/>
    <w:basedOn w:val="DefaultParagraphFont"/>
    <w:link w:val="BalloonText"/>
    <w:rsid w:val="009073E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inni1p.CENTRAL\Desktop\CPS%20180%20Fall%202004\unix.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5CBF5C-CF10-4CCF-B1DF-291C480E2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unix.dot</Template>
  <TotalTime>2</TotalTime>
  <Pages>2</Pages>
  <Words>428</Words>
  <Characters>2443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Central Michigan University</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Ugur, Ahmet</dc:creator>
  <cp:lastModifiedBy>Tufts, Carter Reid</cp:lastModifiedBy>
  <cp:revision>2</cp:revision>
  <cp:lastPrinted>2020-09-03T07:31:00Z</cp:lastPrinted>
  <dcterms:created xsi:type="dcterms:W3CDTF">2026-02-11T17:27:00Z</dcterms:created>
  <dcterms:modified xsi:type="dcterms:W3CDTF">2026-02-11T17:27:00Z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bb3dffab-79ba-41df-a95d-cbeaf5509fe3</vt:lpwstr>
  </property>
</Properties>
</file>